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26C" w:rsidRDefault="0031500E" w:rsidP="00A3026C">
      <w:pPr>
        <w:pStyle w:val="Photo"/>
        <w:jc w:val="left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mc:AlternateContent>
          <mc:Choice Requires="wpg">
            <w:drawing>
              <wp:inline distT="0" distB="0" distL="0" distR="0">
                <wp:extent cx="5054831" cy="407670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4831" cy="4076700"/>
                          <a:chOff x="0" y="0"/>
                          <a:chExt cx="3861329" cy="3363595"/>
                        </a:xfrm>
                      </wpg:grpSpPr>
                      <pic:pic xmlns:pic="http://schemas.openxmlformats.org/drawingml/2006/picture">
                        <pic:nvPicPr>
                          <pic:cNvPr id="2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729" y="0"/>
                            <a:ext cx="3657600" cy="2915285"/>
                          </a:xfrm>
                          <a:prstGeom prst="rect">
                            <a:avLst/>
                          </a:prstGeom>
                          <a:noFill/>
                          <a:ln w="254000" cap="rnd">
                            <a:noFill/>
                          </a:ln>
                          <a:effectLst/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3140765"/>
                            <a:ext cx="3657600" cy="2228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864D6" w:rsidRPr="0031500E" w:rsidRDefault="00A864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398pt;height:321pt;mso-position-horizontal-relative:char;mso-position-vertical-relative:line" coordsize="38613,336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037;width:36576;height:29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" strokeweight="20pt">
                  <v:stroke endcap="round"/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31407;width:36576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" stroked="f">
                  <v:textbox>
                    <w:txbxContent>
                      <w:p w:rsidR="00A864D6" w:rsidRPr="0031500E" w:rsidRDefault="00A864D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  <w:bookmarkEnd w:id="1"/>
      <w:bookmarkEnd w:id="2"/>
      <w:bookmarkEnd w:id="3"/>
      <w:bookmarkEnd w:id="4"/>
    </w:p>
    <w:p w:rsidR="00C6554A" w:rsidRPr="00A3026C" w:rsidRDefault="00A3026C" w:rsidP="00A3026C">
      <w:pPr>
        <w:pStyle w:val="Photo"/>
        <w:jc w:val="left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3026C">
        <w:rPr>
          <w:rFonts w:ascii="Times New Roman" w:hAnsi="Times New Roman" w:cs="Times New Roman"/>
          <w:sz w:val="32"/>
          <w:szCs w:val="32"/>
        </w:rPr>
        <w:t xml:space="preserve">             </w:t>
      </w:r>
      <w:r>
        <w:rPr>
          <w:rFonts w:ascii="Times New Roman" w:hAnsi="Times New Roman" w:cs="Times New Roman"/>
          <w:sz w:val="32"/>
          <w:szCs w:val="32"/>
        </w:rPr>
        <w:t xml:space="preserve">     </w:t>
      </w:r>
      <w:r w:rsidRPr="00A3026C">
        <w:rPr>
          <w:rFonts w:ascii="Times New Roman" w:hAnsi="Times New Roman" w:cs="Times New Roman"/>
          <w:b/>
          <w:color w:val="007DEB" w:themeColor="background2" w:themeShade="80"/>
          <w:sz w:val="32"/>
          <w:szCs w:val="32"/>
          <w:u w:val="single"/>
        </w:rPr>
        <w:t>VILLA MANAGEMENT SOFTWARE</w:t>
      </w:r>
    </w:p>
    <w:p w:rsidR="006300DE" w:rsidRPr="00932E00" w:rsidRDefault="008C10EA" w:rsidP="00932E00">
      <w:pPr>
        <w:pStyle w:val="Subtitle"/>
      </w:pPr>
      <w:r w:rsidRPr="00A3026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182880" distB="182880" distL="182880" distR="182880" simplePos="0" relativeHeight="251663360" behindDoc="0" locked="0" layoutInCell="1" allowOverlap="1">
                <wp:simplePos x="0" y="0"/>
                <wp:positionH relativeFrom="margin">
                  <wp:posOffset>1057275</wp:posOffset>
                </wp:positionH>
                <wp:positionV relativeFrom="margin">
                  <wp:posOffset>5370195</wp:posOffset>
                </wp:positionV>
                <wp:extent cx="3371850" cy="1990725"/>
                <wp:effectExtent l="0" t="0" r="0" b="9525"/>
                <wp:wrapSquare wrapText="bothSides"/>
                <wp:docPr id="117" name="Snip Single Corner 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1990725"/>
                        </a:xfrm>
                        <a:prstGeom prst="snip1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0EA" w:rsidRPr="008C10EA" w:rsidRDefault="008C10EA">
                            <w:pPr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Group</w:t>
                            </w:r>
                            <w:r w:rsidRPr="008C10EA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MEMBERS:</w:t>
                            </w:r>
                          </w:p>
                          <w:p w:rsidR="008C10EA" w:rsidRDefault="008C10EA">
                            <w:pPr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</w:rPr>
                              <w:t>Aliza ansari</w:t>
                            </w:r>
                          </w:p>
                          <w:p w:rsidR="008C10EA" w:rsidRPr="008C10EA" w:rsidRDefault="008C10EA">
                            <w:pPr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samar haider             </w:t>
                            </w:r>
                            <w:r w:rsidRPr="008C10EA"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  <w:u w:val="single"/>
                              </w:rPr>
                              <w:t>SUBMITTED BY:</w:t>
                            </w:r>
                          </w:p>
                          <w:p w:rsidR="008C10EA" w:rsidRPr="008C10EA" w:rsidRDefault="008C10EA" w:rsidP="008C10EA">
                            <w:pPr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  <w:u w:val="single"/>
                              </w:rPr>
                            </w:pPr>
                            <w:r w:rsidRPr="008C10EA"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zainab ahmed                    </w:t>
                            </w:r>
                            <w:r w:rsidRPr="008C10EA"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8C10EA"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  <w:u w:val="single"/>
                              </w:rPr>
                              <w:t>musfira zia</w:t>
                            </w:r>
                          </w:p>
                          <w:p w:rsidR="008C10EA" w:rsidRDefault="008C10EA">
                            <w:pPr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</w:p>
                          <w:p w:rsidR="008C10EA" w:rsidRDefault="008C10EA">
                            <w:pPr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</w:p>
                          <w:p w:rsidR="008C10EA" w:rsidRPr="008C10EA" w:rsidRDefault="008C10EA">
                            <w:pPr>
                              <w:rPr>
                                <w:cap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nip Single Corner Rectangle 117" o:spid="_x0000_s1029" style="position:absolute;left:0;text-align:left;margin-left:83.25pt;margin-top:422.85pt;width:265.5pt;height:156.75pt;z-index:251663360;visibility:visible;mso-wrap-style:square;mso-width-percent: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0;mso-height-percent:0;mso-width-relative:margin;mso-height-relative:margin;v-text-anchor:top" coordsize="3371850,1990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" adj="-11796480,,5400" path="m,l3040056,r331794,331794l3371850,1990725,,1990725,,xe" fillcolor="#687994 [2578]" stroked="f" strokeweight="2pt">
                <v:fill color2="#171a20 [962]" rotate="t" focusposition=".5,.5" focussize="" focus="100%" type="gradientRadial"/>
                <v:stroke joinstyle="miter"/>
                <v:formulas/>
                <v:path arrowok="t" o:connecttype="custom" o:connectlocs="0,0;3040056,0;3371850,331794;3371850,1990725;0,1990725;0,0" o:connectangles="0,0,0,0,0,0" textboxrect="0,0,3371850,1990725"/>
                <v:textbox inset="10.8pt,7.2pt,,7.2pt">
                  <w:txbxContent>
                    <w:p w:rsidR="008C10EA" w:rsidRPr="008C10EA" w:rsidRDefault="008C10EA">
                      <w:pPr>
                        <w:rPr>
                          <w:cap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FFFFFF" w:themeColor="background1"/>
                          <w:sz w:val="24"/>
                          <w:szCs w:val="24"/>
                        </w:rPr>
                        <w:t>Group</w:t>
                      </w:r>
                      <w:r w:rsidRPr="008C10EA">
                        <w:rPr>
                          <w:caps/>
                          <w:color w:val="FFFFFF" w:themeColor="background1"/>
                          <w:sz w:val="24"/>
                          <w:szCs w:val="24"/>
                        </w:rPr>
                        <w:t xml:space="preserve"> MEMBERS:</w:t>
                      </w:r>
                    </w:p>
                    <w:p w:rsidR="008C10EA" w:rsidRDefault="008C10EA">
                      <w:pPr>
                        <w:rPr>
                          <w:caps/>
                          <w:color w:val="FFFFFF" w:themeColor="background1"/>
                          <w:sz w:val="24"/>
                          <w:szCs w:val="28"/>
                        </w:rPr>
                      </w:pPr>
                      <w:r>
                        <w:rPr>
                          <w:caps/>
                          <w:color w:val="FFFFFF" w:themeColor="background1"/>
                          <w:sz w:val="24"/>
                          <w:szCs w:val="28"/>
                        </w:rPr>
                        <w:t>Aliza ansari</w:t>
                      </w:r>
                    </w:p>
                    <w:p w:rsidR="008C10EA" w:rsidRPr="008C10EA" w:rsidRDefault="008C10EA">
                      <w:pPr>
                        <w:rPr>
                          <w:caps/>
                          <w:color w:val="FFFFFF" w:themeColor="background1"/>
                          <w:sz w:val="24"/>
                          <w:szCs w:val="28"/>
                          <w:u w:val="single"/>
                        </w:rPr>
                      </w:pPr>
                      <w:r>
                        <w:rPr>
                          <w:caps/>
                          <w:color w:val="FFFFFF" w:themeColor="background1"/>
                          <w:sz w:val="24"/>
                          <w:szCs w:val="28"/>
                        </w:rPr>
                        <w:t xml:space="preserve">samar haider             </w:t>
                      </w:r>
                      <w:r w:rsidRPr="008C10EA">
                        <w:rPr>
                          <w:caps/>
                          <w:color w:val="FFFFFF" w:themeColor="background1"/>
                          <w:sz w:val="24"/>
                          <w:szCs w:val="28"/>
                          <w:u w:val="single"/>
                        </w:rPr>
                        <w:t>SUBMITTED BY:</w:t>
                      </w:r>
                    </w:p>
                    <w:p w:rsidR="008C10EA" w:rsidRPr="008C10EA" w:rsidRDefault="008C10EA" w:rsidP="008C10EA">
                      <w:pPr>
                        <w:rPr>
                          <w:caps/>
                          <w:color w:val="FFFFFF" w:themeColor="background1"/>
                          <w:sz w:val="24"/>
                          <w:szCs w:val="28"/>
                          <w:u w:val="single"/>
                        </w:rPr>
                      </w:pPr>
                      <w:r w:rsidRPr="008C10EA">
                        <w:rPr>
                          <w:caps/>
                          <w:color w:val="FFFFFF" w:themeColor="background1"/>
                          <w:sz w:val="24"/>
                          <w:szCs w:val="28"/>
                        </w:rPr>
                        <w:t xml:space="preserve">zainab ahmed                    </w:t>
                      </w:r>
                      <w:r w:rsidRPr="008C10EA">
                        <w:rPr>
                          <w:caps/>
                          <w:color w:val="FFFFFF" w:themeColor="background1"/>
                          <w:sz w:val="24"/>
                          <w:szCs w:val="28"/>
                          <w:u w:val="single"/>
                        </w:rPr>
                        <w:t xml:space="preserve"> </w:t>
                      </w:r>
                      <w:r w:rsidRPr="008C10EA">
                        <w:rPr>
                          <w:caps/>
                          <w:color w:val="FFFFFF" w:themeColor="background1"/>
                          <w:sz w:val="24"/>
                          <w:szCs w:val="28"/>
                          <w:u w:val="single"/>
                        </w:rPr>
                        <w:t>musfira zia</w:t>
                      </w:r>
                    </w:p>
                    <w:p w:rsidR="008C10EA" w:rsidRDefault="008C10EA">
                      <w:pPr>
                        <w:rPr>
                          <w:caps/>
                          <w:color w:val="FFFFFF" w:themeColor="background1"/>
                          <w:sz w:val="24"/>
                          <w:szCs w:val="28"/>
                        </w:rPr>
                      </w:pPr>
                    </w:p>
                    <w:p w:rsidR="008C10EA" w:rsidRDefault="008C10EA">
                      <w:pPr>
                        <w:rPr>
                          <w:caps/>
                          <w:color w:val="FFFFFF" w:themeColor="background1"/>
                          <w:sz w:val="24"/>
                          <w:szCs w:val="28"/>
                        </w:rPr>
                      </w:pPr>
                    </w:p>
                    <w:p w:rsidR="008C10EA" w:rsidRPr="008C10EA" w:rsidRDefault="008C10EA">
                      <w:pPr>
                        <w:rPr>
                          <w:caps/>
                          <w:color w:val="FFFFFF" w:themeColor="background1"/>
                          <w:sz w:val="24"/>
                          <w:szCs w:val="2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1500E" w:rsidRPr="00A3026C">
        <w:rPr>
          <w:rFonts w:ascii="Times New Roman" w:hAnsi="Times New Roman" w:cs="Times New Roman"/>
          <w:sz w:val="32"/>
          <w:szCs w:val="32"/>
        </w:rPr>
        <w:t>M</w:t>
      </w:r>
      <w:r w:rsidR="00CE63EE" w:rsidRPr="00A3026C">
        <w:rPr>
          <w:rFonts w:ascii="Times New Roman" w:hAnsi="Times New Roman" w:cs="Times New Roman"/>
          <w:sz w:val="32"/>
          <w:szCs w:val="32"/>
        </w:rPr>
        <w:t>anagement software system docum</w:t>
      </w:r>
      <w:r w:rsidRPr="00A3026C">
        <w:rPr>
          <w:rFonts w:ascii="Times New Roman" w:hAnsi="Times New Roman" w:cs="Times New Roman"/>
          <w:sz w:val="32"/>
          <w:szCs w:val="32"/>
        </w:rPr>
        <w:t>entation</w:t>
      </w:r>
      <w:r w:rsidR="00A3026C" w:rsidRPr="00A3026C">
        <w:rPr>
          <w:rFonts w:ascii="Times New Roman" w:hAnsi="Times New Roman" w:cs="Times New Roman"/>
          <w:sz w:val="32"/>
          <w:szCs w:val="32"/>
        </w:rPr>
        <w:t xml:space="preserve"> </w:t>
      </w:r>
      <w:r w:rsidR="00A3026C" w:rsidRPr="00A3026C">
        <w:rPr>
          <w:rFonts w:ascii="Times New Roman" w:hAnsi="Times New Roman" w:cs="Times New Roman"/>
          <w:sz w:val="32"/>
          <w:szCs w:val="32"/>
        </w:rPr>
        <w:t>Advanced Software Engineering</w:t>
      </w:r>
      <w:r w:rsidR="00C6554A" w:rsidRPr="00A3026C">
        <w:rPr>
          <w:sz w:val="28"/>
        </w:rPr>
        <w:t xml:space="preserve"> </w:t>
      </w:r>
      <w:r w:rsidRPr="00A3026C">
        <w:rPr>
          <w:sz w:val="28"/>
        </w:rPr>
        <w:t xml:space="preserve">                    </w:t>
      </w:r>
      <w:r w:rsidR="00C6554A">
        <w:br w:type="page"/>
      </w:r>
      <w:r w:rsidR="006300DE" w:rsidRPr="00794A9C">
        <w:rPr>
          <w:rFonts w:ascii="Times New Roman" w:hAnsi="Times New Roman" w:cs="Times New Roman"/>
          <w:b/>
          <w:color w:val="007789" w:themeColor="accent1" w:themeShade="BF"/>
          <w:sz w:val="32"/>
          <w:szCs w:val="32"/>
          <w:u w:val="single"/>
        </w:rPr>
        <w:lastRenderedPageBreak/>
        <w:t xml:space="preserve">Why </w:t>
      </w:r>
      <w:r w:rsidR="00704711" w:rsidRPr="00794A9C">
        <w:rPr>
          <w:rFonts w:ascii="Times New Roman" w:hAnsi="Times New Roman" w:cs="Times New Roman"/>
          <w:b/>
          <w:color w:val="007789" w:themeColor="accent1" w:themeShade="BF"/>
          <w:sz w:val="32"/>
          <w:szCs w:val="32"/>
          <w:u w:val="single"/>
        </w:rPr>
        <w:t>has V</w:t>
      </w:r>
      <w:r w:rsidR="006300DE" w:rsidRPr="00794A9C">
        <w:rPr>
          <w:rFonts w:ascii="Times New Roman" w:hAnsi="Times New Roman" w:cs="Times New Roman"/>
          <w:b/>
          <w:color w:val="007789" w:themeColor="accent1" w:themeShade="BF"/>
          <w:sz w:val="32"/>
          <w:szCs w:val="32"/>
          <w:u w:val="single"/>
        </w:rPr>
        <w:t>MS become a requisite villa business component?</w:t>
      </w:r>
    </w:p>
    <w:p w:rsidR="006300DE" w:rsidRPr="00794A9C" w:rsidRDefault="006300DE" w:rsidP="006300DE">
      <w:p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 xml:space="preserve">Technology in the hotel industry continues to advance at a rapid pace </w:t>
      </w:r>
      <w:r w:rsidR="00704711" w:rsidRPr="00794A9C">
        <w:rPr>
          <w:rFonts w:ascii="Times New Roman" w:hAnsi="Times New Roman" w:cs="Times New Roman"/>
          <w:sz w:val="24"/>
          <w:szCs w:val="24"/>
        </w:rPr>
        <w:t xml:space="preserve">and </w:t>
      </w:r>
      <w:r w:rsidR="00A5794A" w:rsidRPr="00794A9C">
        <w:rPr>
          <w:rFonts w:ascii="Times New Roman" w:hAnsi="Times New Roman" w:cs="Times New Roman"/>
          <w:sz w:val="24"/>
          <w:szCs w:val="24"/>
        </w:rPr>
        <w:t>villa</w:t>
      </w:r>
      <w:r w:rsidR="00704711" w:rsidRPr="00794A9C">
        <w:rPr>
          <w:rFonts w:ascii="Times New Roman" w:hAnsi="Times New Roman" w:cs="Times New Roman"/>
          <w:sz w:val="24"/>
          <w:szCs w:val="24"/>
        </w:rPr>
        <w:t xml:space="preserve"> management software (V</w:t>
      </w:r>
      <w:r w:rsidRPr="00794A9C">
        <w:rPr>
          <w:rFonts w:ascii="Times New Roman" w:hAnsi="Times New Roman" w:cs="Times New Roman"/>
          <w:sz w:val="24"/>
          <w:szCs w:val="24"/>
        </w:rPr>
        <w:t xml:space="preserve">MS) remains essential for hoteliers looking to improve the running of their business. With software, hotel operators can streamline their administrative processes and improve their overall </w:t>
      </w:r>
      <w:r w:rsidR="00A5794A" w:rsidRPr="00794A9C">
        <w:rPr>
          <w:rFonts w:ascii="Times New Roman" w:hAnsi="Times New Roman" w:cs="Times New Roman"/>
          <w:sz w:val="24"/>
          <w:szCs w:val="24"/>
        </w:rPr>
        <w:t>villa</w:t>
      </w:r>
      <w:r w:rsidRPr="00794A9C">
        <w:rPr>
          <w:rFonts w:ascii="Times New Roman" w:hAnsi="Times New Roman" w:cs="Times New Roman"/>
          <w:sz w:val="24"/>
          <w:szCs w:val="24"/>
        </w:rPr>
        <w:t xml:space="preserve"> management system.</w:t>
      </w:r>
      <w:r w:rsidR="00704711" w:rsidRPr="00794A9C">
        <w:rPr>
          <w:rFonts w:ascii="Times New Roman" w:hAnsi="Times New Roman" w:cs="Times New Roman"/>
          <w:sz w:val="24"/>
          <w:szCs w:val="24"/>
        </w:rPr>
        <w:t xml:space="preserve"> It reduces disorganization in reservations &amp; increases booking and managing efficiency.</w:t>
      </w:r>
    </w:p>
    <w:p w:rsidR="006300DE" w:rsidRPr="00794A9C" w:rsidRDefault="006300DE" w:rsidP="006300DE">
      <w:pPr>
        <w:rPr>
          <w:rFonts w:ascii="Times New Roman" w:hAnsi="Times New Roman" w:cs="Times New Roman"/>
        </w:rPr>
      </w:pPr>
    </w:p>
    <w:p w:rsidR="006300DE" w:rsidRPr="00FC7788" w:rsidRDefault="00FC7788" w:rsidP="006300DE">
      <w:pPr>
        <w:rPr>
          <w:rFonts w:ascii="Times New Roman" w:hAnsi="Times New Roman" w:cs="Times New Roman"/>
          <w:b/>
          <w:color w:val="007789" w:themeColor="accent1" w:themeShade="BF"/>
          <w:sz w:val="32"/>
          <w:szCs w:val="30"/>
          <w:u w:val="single"/>
        </w:rPr>
      </w:pPr>
      <w:r w:rsidRPr="00FC7788">
        <w:rPr>
          <w:rFonts w:ascii="Times New Roman" w:hAnsi="Times New Roman" w:cs="Times New Roman"/>
          <w:b/>
          <w:color w:val="007789" w:themeColor="accent1" w:themeShade="BF"/>
          <w:sz w:val="32"/>
          <w:szCs w:val="30"/>
          <w:u w:val="single"/>
        </w:rPr>
        <w:t>WHAT IS A TOOL ?</w:t>
      </w:r>
    </w:p>
    <w:p w:rsidR="006300DE" w:rsidRPr="00794A9C" w:rsidRDefault="006300DE" w:rsidP="006300DE">
      <w:p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A programming tool or software development tool is a computer program that software developers use to create, debug, maintain, or otherwise support other programs and applications.</w:t>
      </w:r>
    </w:p>
    <w:p w:rsidR="006300DE" w:rsidRPr="00794A9C" w:rsidRDefault="006300DE" w:rsidP="006300DE">
      <w:pPr>
        <w:rPr>
          <w:rFonts w:ascii="Times New Roman" w:hAnsi="Times New Roman" w:cs="Times New Roman"/>
          <w:sz w:val="24"/>
          <w:szCs w:val="24"/>
        </w:rPr>
      </w:pPr>
    </w:p>
    <w:p w:rsidR="006300DE" w:rsidRPr="00794A9C" w:rsidRDefault="00FC7788" w:rsidP="006300DE">
      <w:pPr>
        <w:rPr>
          <w:rFonts w:ascii="Times New Roman" w:hAnsi="Times New Roman" w:cs="Times New Roman"/>
          <w:b/>
          <w:color w:val="007789" w:themeColor="accent1" w:themeShade="BF"/>
          <w:sz w:val="30"/>
          <w:szCs w:val="30"/>
          <w:u w:val="single"/>
        </w:rPr>
      </w:pPr>
      <w:r w:rsidRPr="00794A9C">
        <w:rPr>
          <w:rFonts w:ascii="Times New Roman" w:hAnsi="Times New Roman" w:cs="Times New Roman"/>
          <w:b/>
          <w:color w:val="007789" w:themeColor="accent1" w:themeShade="BF"/>
          <w:sz w:val="30"/>
          <w:szCs w:val="30"/>
          <w:u w:val="single"/>
        </w:rPr>
        <w:t>COMMON TYPES OF SOFTWARE USED IN VILLA/HOTEL BUSINESS ARE:</w:t>
      </w:r>
    </w:p>
    <w:p w:rsidR="006300DE" w:rsidRPr="00794A9C" w:rsidRDefault="00794A9C" w:rsidP="006300D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W</w:t>
      </w:r>
      <w:r w:rsidR="006300DE" w:rsidRPr="00794A9C">
        <w:rPr>
          <w:rFonts w:ascii="Times New Roman" w:hAnsi="Times New Roman" w:cs="Times New Roman"/>
          <w:sz w:val="24"/>
          <w:szCs w:val="24"/>
        </w:rPr>
        <w:t>ord processing programs.</w:t>
      </w:r>
    </w:p>
    <w:p w:rsidR="006300DE" w:rsidRPr="00794A9C" w:rsidRDefault="00794A9C" w:rsidP="006300D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B</w:t>
      </w:r>
      <w:r w:rsidR="006300DE" w:rsidRPr="00794A9C">
        <w:rPr>
          <w:rFonts w:ascii="Times New Roman" w:hAnsi="Times New Roman" w:cs="Times New Roman"/>
          <w:sz w:val="24"/>
          <w:szCs w:val="24"/>
        </w:rPr>
        <w:t>us</w:t>
      </w:r>
      <w:r w:rsidRPr="00794A9C">
        <w:rPr>
          <w:rFonts w:ascii="Times New Roman" w:hAnsi="Times New Roman" w:cs="Times New Roman"/>
          <w:sz w:val="24"/>
          <w:szCs w:val="24"/>
        </w:rPr>
        <w:t>iness</w:t>
      </w:r>
      <w:r w:rsidR="006300DE" w:rsidRPr="00794A9C">
        <w:rPr>
          <w:rFonts w:ascii="Times New Roman" w:hAnsi="Times New Roman" w:cs="Times New Roman"/>
          <w:sz w:val="24"/>
          <w:szCs w:val="24"/>
        </w:rPr>
        <w:t xml:space="preserve"> invoicing programs.</w:t>
      </w:r>
    </w:p>
    <w:p w:rsidR="006300DE" w:rsidRPr="00794A9C" w:rsidRDefault="00794A9C" w:rsidP="006300D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B</w:t>
      </w:r>
      <w:r w:rsidR="006300DE" w:rsidRPr="00794A9C">
        <w:rPr>
          <w:rFonts w:ascii="Times New Roman" w:hAnsi="Times New Roman" w:cs="Times New Roman"/>
          <w:sz w:val="24"/>
          <w:szCs w:val="24"/>
        </w:rPr>
        <w:t>illing programs.</w:t>
      </w:r>
    </w:p>
    <w:p w:rsidR="006300DE" w:rsidRPr="00794A9C" w:rsidRDefault="00794A9C" w:rsidP="006300D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P</w:t>
      </w:r>
      <w:r w:rsidR="006300DE" w:rsidRPr="00794A9C">
        <w:rPr>
          <w:rFonts w:ascii="Times New Roman" w:hAnsi="Times New Roman" w:cs="Times New Roman"/>
          <w:sz w:val="24"/>
          <w:szCs w:val="24"/>
        </w:rPr>
        <w:t>ayroll software.</w:t>
      </w:r>
    </w:p>
    <w:p w:rsidR="006300DE" w:rsidRPr="00794A9C" w:rsidRDefault="00794A9C" w:rsidP="006300D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D</w:t>
      </w:r>
      <w:r w:rsidR="006300DE" w:rsidRPr="00794A9C">
        <w:rPr>
          <w:rFonts w:ascii="Times New Roman" w:hAnsi="Times New Roman" w:cs="Times New Roman"/>
          <w:sz w:val="24"/>
          <w:szCs w:val="24"/>
        </w:rPr>
        <w:t>atabase software.</w:t>
      </w:r>
    </w:p>
    <w:p w:rsidR="006300DE" w:rsidRPr="00794A9C" w:rsidRDefault="00794A9C" w:rsidP="006300D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A</w:t>
      </w:r>
      <w:r w:rsidR="006300DE" w:rsidRPr="00794A9C">
        <w:rPr>
          <w:rFonts w:ascii="Times New Roman" w:hAnsi="Times New Roman" w:cs="Times New Roman"/>
          <w:sz w:val="24"/>
          <w:szCs w:val="24"/>
        </w:rPr>
        <w:t>sset management software.</w:t>
      </w:r>
    </w:p>
    <w:p w:rsidR="006300DE" w:rsidRPr="00794A9C" w:rsidRDefault="00794A9C" w:rsidP="006300D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D</w:t>
      </w:r>
      <w:r w:rsidR="006300DE" w:rsidRPr="00794A9C">
        <w:rPr>
          <w:rFonts w:ascii="Times New Roman" w:hAnsi="Times New Roman" w:cs="Times New Roman"/>
          <w:sz w:val="24"/>
          <w:szCs w:val="24"/>
        </w:rPr>
        <w:t>esktop publishing programs</w:t>
      </w:r>
    </w:p>
    <w:p w:rsidR="006300DE" w:rsidRPr="00794A9C" w:rsidRDefault="00FC7788" w:rsidP="006300DE">
      <w:pPr>
        <w:rPr>
          <w:rFonts w:ascii="Times New Roman" w:hAnsi="Times New Roman" w:cs="Times New Roman"/>
        </w:rPr>
      </w:pPr>
      <w:r w:rsidRPr="00794A9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00DE" w:rsidRPr="00794A9C" w:rsidRDefault="00FC7788" w:rsidP="006300DE">
      <w:pPr>
        <w:rPr>
          <w:rFonts w:ascii="Times New Roman" w:hAnsi="Times New Roman" w:cs="Times New Roman"/>
          <w:b/>
          <w:color w:val="007789" w:themeColor="accent1" w:themeShade="BF"/>
          <w:sz w:val="30"/>
          <w:szCs w:val="30"/>
          <w:u w:val="single"/>
        </w:rPr>
      </w:pPr>
      <w:r w:rsidRPr="00794A9C">
        <w:rPr>
          <w:rFonts w:ascii="Times New Roman" w:hAnsi="Times New Roman" w:cs="Times New Roman"/>
          <w:b/>
          <w:color w:val="007789" w:themeColor="accent1" w:themeShade="BF"/>
          <w:sz w:val="30"/>
          <w:szCs w:val="30"/>
          <w:u w:val="single"/>
        </w:rPr>
        <w:t>PRIMARY FEATURES OF A VILLA MANAGEMENT SOFTWARE ARE:</w:t>
      </w:r>
    </w:p>
    <w:p w:rsidR="006300DE" w:rsidRPr="00794A9C" w:rsidRDefault="006300DE" w:rsidP="006300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All-in-one platform</w:t>
      </w:r>
    </w:p>
    <w:p w:rsidR="006300DE" w:rsidRPr="00794A9C" w:rsidRDefault="006300DE" w:rsidP="0070471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Integrates easily with third parties and credit card processing</w:t>
      </w:r>
    </w:p>
    <w:p w:rsidR="006300DE" w:rsidRPr="00794A9C" w:rsidRDefault="006300DE" w:rsidP="006300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24/7 customer support</w:t>
      </w:r>
    </w:p>
    <w:p w:rsidR="006300DE" w:rsidRPr="00794A9C" w:rsidRDefault="006300DE" w:rsidP="006300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>Easy-to-use interface</w:t>
      </w:r>
    </w:p>
    <w:p w:rsidR="006300DE" w:rsidRPr="00794A9C" w:rsidRDefault="00704711" w:rsidP="006300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 xml:space="preserve"> Av</w:t>
      </w:r>
      <w:r w:rsidR="006300DE" w:rsidRPr="00794A9C">
        <w:rPr>
          <w:rFonts w:ascii="Times New Roman" w:hAnsi="Times New Roman" w:cs="Times New Roman"/>
          <w:sz w:val="24"/>
          <w:szCs w:val="24"/>
        </w:rPr>
        <w:t>ailability</w:t>
      </w:r>
      <w:r w:rsidRPr="00794A9C">
        <w:rPr>
          <w:rFonts w:ascii="Times New Roman" w:hAnsi="Times New Roman" w:cs="Times New Roman"/>
          <w:sz w:val="24"/>
          <w:szCs w:val="24"/>
        </w:rPr>
        <w:t xml:space="preserve"> of</w:t>
      </w:r>
      <w:r w:rsidR="006300DE" w:rsidRPr="00794A9C">
        <w:rPr>
          <w:rFonts w:ascii="Times New Roman" w:hAnsi="Times New Roman" w:cs="Times New Roman"/>
          <w:sz w:val="24"/>
          <w:szCs w:val="24"/>
        </w:rPr>
        <w:t xml:space="preserve"> calendar</w:t>
      </w:r>
    </w:p>
    <w:p w:rsidR="006300DE" w:rsidRPr="00794A9C" w:rsidRDefault="006300DE" w:rsidP="006300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hAnsi="Times New Roman" w:cs="Times New Roman"/>
          <w:sz w:val="24"/>
          <w:szCs w:val="24"/>
        </w:rPr>
        <w:t xml:space="preserve">Data </w:t>
      </w:r>
      <w:r w:rsidR="00704711" w:rsidRPr="00794A9C">
        <w:rPr>
          <w:rFonts w:ascii="Times New Roman" w:hAnsi="Times New Roman" w:cs="Times New Roman"/>
          <w:sz w:val="24"/>
          <w:szCs w:val="24"/>
        </w:rPr>
        <w:t>hiding;</w:t>
      </w:r>
      <w:r w:rsidRPr="00794A9C">
        <w:rPr>
          <w:rFonts w:ascii="Times New Roman" w:hAnsi="Times New Roman" w:cs="Times New Roman"/>
          <w:sz w:val="24"/>
          <w:szCs w:val="24"/>
        </w:rPr>
        <w:t xml:space="preserve"> the ability to restrict user privileges</w:t>
      </w:r>
    </w:p>
    <w:p w:rsidR="006300DE" w:rsidRPr="00794A9C" w:rsidRDefault="006300DE" w:rsidP="006300DE">
      <w:pPr>
        <w:rPr>
          <w:rFonts w:ascii="Times New Roman" w:hAnsi="Times New Roman" w:cs="Times New Roman"/>
          <w:sz w:val="24"/>
          <w:szCs w:val="24"/>
        </w:rPr>
      </w:pPr>
    </w:p>
    <w:p w:rsidR="006300DE" w:rsidRPr="00794A9C" w:rsidRDefault="00FC7788" w:rsidP="006300DE">
      <w:pPr>
        <w:rPr>
          <w:rFonts w:ascii="Times New Roman" w:hAnsi="Times New Roman" w:cs="Times New Roman"/>
          <w:b/>
          <w:color w:val="007789" w:themeColor="accent1" w:themeShade="BF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color w:val="007789" w:themeColor="accent1" w:themeShade="BF"/>
          <w:sz w:val="40"/>
          <w:szCs w:val="40"/>
          <w:u w:val="single"/>
        </w:rPr>
        <w:t>EVALUATION</w:t>
      </w:r>
      <w:r w:rsidRPr="00794A9C">
        <w:rPr>
          <w:rFonts w:ascii="Times New Roman" w:hAnsi="Times New Roman" w:cs="Times New Roman"/>
          <w:b/>
          <w:color w:val="007789" w:themeColor="accent1" w:themeShade="BF"/>
          <w:sz w:val="40"/>
          <w:szCs w:val="40"/>
        </w:rPr>
        <w:t>:</w:t>
      </w:r>
    </w:p>
    <w:p w:rsidR="00AA084E" w:rsidRPr="00794A9C" w:rsidRDefault="006300DE" w:rsidP="00AA08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4A9C">
        <w:rPr>
          <w:rFonts w:ascii="Times New Roman" w:hAnsi="Times New Roman" w:cs="Times New Roman"/>
          <w:color w:val="000000" w:themeColor="text1"/>
          <w:sz w:val="24"/>
          <w:szCs w:val="24"/>
        </w:rPr>
        <w:t>Evaluation   process will critically examine our management process and will make sure if it's fulfilling the needs of pacing up</w:t>
      </w:r>
      <w:r w:rsidR="00704711" w:rsidRPr="00794A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the market needs and effi</w:t>
      </w:r>
      <w:r w:rsidRPr="00794A9C">
        <w:rPr>
          <w:rFonts w:ascii="Times New Roman" w:hAnsi="Times New Roman" w:cs="Times New Roman"/>
          <w:color w:val="000000" w:themeColor="text1"/>
          <w:sz w:val="24"/>
          <w:szCs w:val="24"/>
        </w:rPr>
        <w:t>ciently collecting the visitor data and feed</w:t>
      </w:r>
      <w:r w:rsidR="00AA084E" w:rsidRPr="00794A9C">
        <w:rPr>
          <w:rFonts w:ascii="Times New Roman" w:hAnsi="Times New Roman" w:cs="Times New Roman"/>
          <w:color w:val="000000" w:themeColor="text1"/>
          <w:sz w:val="24"/>
          <w:szCs w:val="24"/>
        </w:rPr>
        <w:t>ing it in with a sense of analyz</w:t>
      </w:r>
      <w:r w:rsidRPr="00794A9C">
        <w:rPr>
          <w:rFonts w:ascii="Times New Roman" w:hAnsi="Times New Roman" w:cs="Times New Roman"/>
          <w:color w:val="000000" w:themeColor="text1"/>
          <w:sz w:val="24"/>
          <w:szCs w:val="24"/>
        </w:rPr>
        <w:t>ing information about a it’s activities, characteristics, and outcomes. Its purpose is to make judgments about the system, give reviews, to improve its effectiveness, and/or to inform programming decisions.</w:t>
      </w:r>
      <w:r w:rsidR="00AA084E" w:rsidRPr="00794A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6300DE" w:rsidRPr="00794A9C" w:rsidRDefault="00FC7788" w:rsidP="00AA084E">
      <w:pPr>
        <w:rPr>
          <w:rFonts w:ascii="Times New Roman" w:hAnsi="Times New Roman" w:cs="Times New Roman"/>
          <w:sz w:val="24"/>
          <w:szCs w:val="24"/>
        </w:rPr>
      </w:pPr>
      <w:r w:rsidRPr="00794A9C">
        <w:rPr>
          <w:rFonts w:ascii="Times New Roman" w:eastAsia="Times New Roman" w:hAnsi="Times New Roman" w:cs="Times New Roman"/>
          <w:b/>
          <w:color w:val="007789" w:themeColor="accent1" w:themeShade="BF"/>
          <w:sz w:val="30"/>
          <w:szCs w:val="30"/>
          <w:u w:val="single"/>
        </w:rPr>
        <w:t>METHODOLOGY USED</w:t>
      </w:r>
      <w:r w:rsidRPr="00794A9C">
        <w:rPr>
          <w:rFonts w:ascii="Times New Roman" w:eastAsia="Times New Roman" w:hAnsi="Times New Roman" w:cs="Times New Roman"/>
          <w:b/>
          <w:color w:val="007789" w:themeColor="accent1" w:themeShade="BF"/>
          <w:sz w:val="30"/>
          <w:szCs w:val="30"/>
        </w:rPr>
        <w:t>:</w:t>
      </w:r>
    </w:p>
    <w:p w:rsidR="006300DE" w:rsidRPr="00794A9C" w:rsidRDefault="006300DE" w:rsidP="006300D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</w:rPr>
      </w:pPr>
      <w:r w:rsidRPr="00794A9C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</w:rPr>
        <w:t xml:space="preserve">The method being used in developing the </w:t>
      </w:r>
      <w:r w:rsidR="00704711" w:rsidRPr="00794A9C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</w:rPr>
        <w:t>hotel management system is the S</w:t>
      </w:r>
      <w:r w:rsidRPr="00794A9C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</w:rPr>
        <w:t>ystem Develop</w:t>
      </w:r>
      <w:r w:rsidR="00704711" w:rsidRPr="00794A9C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</w:rPr>
        <w:t>ment Life Cycle (SDLC); This</w:t>
      </w:r>
      <w:r w:rsidRPr="00794A9C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</w:rPr>
        <w:t xml:space="preserve"> process includes project identification and selection, project initiation and planning, analysis, design, implementation and maintenance. The main reason </w:t>
      </w:r>
      <w:r w:rsidR="00704711" w:rsidRPr="00794A9C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</w:rPr>
        <w:t>SDLC model is chosen because in it,</w:t>
      </w:r>
      <w:r w:rsidRPr="00794A9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it </w:t>
      </w:r>
      <w:r w:rsidR="00704711" w:rsidRPr="00794A9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favours parallel phase processing</w:t>
      </w:r>
      <w:r w:rsidR="00704711" w:rsidRPr="00794A9C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</w:rPr>
        <w:t>. It can be</w:t>
      </w:r>
      <w:r w:rsidRPr="00794A9C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</w:rPr>
        <w:t xml:space="preserve"> interactive that is phase are repeated as required until </w:t>
      </w:r>
      <w:r w:rsidRPr="00794A9C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  <w:bdr w:val="none" w:sz="0" w:space="0" w:color="auto" w:frame="1"/>
        </w:rPr>
        <w:t>an acceptable system is found.</w:t>
      </w:r>
    </w:p>
    <w:p w:rsidR="006300DE" w:rsidRPr="00794A9C" w:rsidRDefault="00FC7788" w:rsidP="00E626E7">
      <w:pPr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u w:val="single"/>
          <w:shd w:val="clear" w:color="auto" w:fill="FFFFFF"/>
        </w:rPr>
      </w:pPr>
      <w:r w:rsidRPr="00794A9C">
        <w:rPr>
          <w:rFonts w:ascii="Times New Roman" w:hAnsi="Times New Roman" w:cs="Times New Roman"/>
        </w:rPr>
        <w:t xml:space="preserve"> </w:t>
      </w:r>
      <w:r w:rsidRPr="00794A9C"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u w:val="single"/>
          <w:shd w:val="clear" w:color="auto" w:fill="FFFFFF"/>
        </w:rPr>
        <w:t>BUSINESS ASPECT</w:t>
      </w:r>
      <w:r w:rsidRPr="00794A9C"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shd w:val="clear" w:color="auto" w:fill="FFFFFF"/>
        </w:rPr>
        <w:t>:</w:t>
      </w:r>
    </w:p>
    <w:p w:rsidR="006300DE" w:rsidRPr="00794A9C" w:rsidRDefault="00AA084E" w:rsidP="00AA08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94A9C">
        <w:rPr>
          <w:rFonts w:ascii="Times New Roman" w:hAnsi="Times New Roman" w:cs="Times New Roman"/>
          <w:color w:val="000000" w:themeColor="text1"/>
          <w:shd w:val="clear" w:color="auto" w:fill="FFFFFF"/>
        </w:rPr>
        <w:t>Speeds up the process</w:t>
      </w:r>
    </w:p>
    <w:p w:rsidR="00AA084E" w:rsidRPr="00794A9C" w:rsidRDefault="00AA084E" w:rsidP="00AA08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94A9C">
        <w:rPr>
          <w:rFonts w:ascii="Times New Roman" w:hAnsi="Times New Roman" w:cs="Times New Roman"/>
          <w:color w:val="000000" w:themeColor="text1"/>
          <w:shd w:val="clear" w:color="auto" w:fill="FFFFFF"/>
        </w:rPr>
        <w:t>Less errors</w:t>
      </w:r>
    </w:p>
    <w:p w:rsidR="00AA084E" w:rsidRPr="00794A9C" w:rsidRDefault="00AA084E" w:rsidP="00AA08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94A9C">
        <w:rPr>
          <w:rFonts w:ascii="Times New Roman" w:hAnsi="Times New Roman" w:cs="Times New Roman"/>
          <w:color w:val="000000" w:themeColor="text1"/>
          <w:shd w:val="clear" w:color="auto" w:fill="FFFFFF"/>
        </w:rPr>
        <w:t>Prevents double bookings</w:t>
      </w:r>
    </w:p>
    <w:p w:rsidR="00AA084E" w:rsidRPr="00794A9C" w:rsidRDefault="00AA084E" w:rsidP="00AA08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94A9C">
        <w:rPr>
          <w:rFonts w:ascii="Times New Roman" w:hAnsi="Times New Roman" w:cs="Times New Roman"/>
          <w:color w:val="000000" w:themeColor="text1"/>
          <w:shd w:val="clear" w:color="auto" w:fill="FFFFFF"/>
        </w:rPr>
        <w:t>Generates nationality reports</w:t>
      </w:r>
    </w:p>
    <w:p w:rsidR="00AA084E" w:rsidRPr="00794A9C" w:rsidRDefault="00AA084E" w:rsidP="00AA08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94A9C">
        <w:rPr>
          <w:rFonts w:ascii="Times New Roman" w:hAnsi="Times New Roman" w:cs="Times New Roman"/>
          <w:color w:val="000000" w:themeColor="text1"/>
          <w:shd w:val="clear" w:color="auto" w:fill="FFFFFF"/>
        </w:rPr>
        <w:t>Accurate daily revenue reports</w:t>
      </w:r>
    </w:p>
    <w:p w:rsidR="00AA084E" w:rsidRPr="00794A9C" w:rsidRDefault="00AA084E" w:rsidP="00AA08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94A9C">
        <w:rPr>
          <w:rFonts w:ascii="Times New Roman" w:hAnsi="Times New Roman" w:cs="Times New Roman"/>
          <w:color w:val="000000" w:themeColor="text1"/>
          <w:shd w:val="clear" w:color="auto" w:fill="FFFFFF"/>
        </w:rPr>
        <w:t>Real time results</w:t>
      </w:r>
    </w:p>
    <w:p w:rsidR="00AA084E" w:rsidRPr="00794A9C" w:rsidRDefault="00FC7788" w:rsidP="00AA084E">
      <w:pPr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u w:val="single"/>
          <w:shd w:val="clear" w:color="auto" w:fill="FFFFFF"/>
        </w:rPr>
        <w:t>TECHNICAL POINT OF VIEW</w:t>
      </w:r>
      <w:r w:rsidRPr="00794A9C"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shd w:val="clear" w:color="auto" w:fill="FFFFFF"/>
        </w:rPr>
        <w:t>:</w:t>
      </w:r>
    </w:p>
    <w:p w:rsidR="006300DE" w:rsidRPr="00794A9C" w:rsidRDefault="006300DE" w:rsidP="00AA084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794A9C">
        <w:rPr>
          <w:rFonts w:ascii="Times New Roman" w:hAnsi="Times New Roman" w:cs="Times New Roman"/>
          <w:color w:val="000000" w:themeColor="text1"/>
        </w:rPr>
        <w:t xml:space="preserve">The important point to be highlighted in a software should be a hotel reservation </w:t>
      </w:r>
      <w:r w:rsidR="00704711" w:rsidRPr="00794A9C">
        <w:rPr>
          <w:rFonts w:ascii="Times New Roman" w:hAnsi="Times New Roman" w:cs="Times New Roman"/>
          <w:color w:val="000000" w:themeColor="text1"/>
        </w:rPr>
        <w:t xml:space="preserve">&amp; management </w:t>
      </w:r>
      <w:r w:rsidRPr="00794A9C">
        <w:rPr>
          <w:rFonts w:ascii="Times New Roman" w:hAnsi="Times New Roman" w:cs="Times New Roman"/>
          <w:color w:val="000000" w:themeColor="text1"/>
        </w:rPr>
        <w:t>system.</w:t>
      </w:r>
    </w:p>
    <w:p w:rsidR="006300DE" w:rsidRPr="00794A9C" w:rsidRDefault="006300DE" w:rsidP="006300D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794A9C">
        <w:rPr>
          <w:rFonts w:ascii="Times New Roman" w:hAnsi="Times New Roman" w:cs="Times New Roman"/>
          <w:color w:val="000000" w:themeColor="text1"/>
        </w:rPr>
        <w:t xml:space="preserve"> Hotel Reservation Syste</w:t>
      </w:r>
      <w:r w:rsidR="00704711" w:rsidRPr="00794A9C">
        <w:rPr>
          <w:rFonts w:ascii="Times New Roman" w:hAnsi="Times New Roman" w:cs="Times New Roman"/>
          <w:color w:val="000000" w:themeColor="text1"/>
        </w:rPr>
        <w:t>m accessed by processing secure</w:t>
      </w:r>
      <w:r w:rsidRPr="00794A9C">
        <w:rPr>
          <w:rFonts w:ascii="Times New Roman" w:hAnsi="Times New Roman" w:cs="Times New Roman"/>
          <w:color w:val="000000" w:themeColor="text1"/>
        </w:rPr>
        <w:t xml:space="preserve"> reservations made over a hotel’s </w:t>
      </w:r>
      <w:r w:rsidR="00704711" w:rsidRPr="00794A9C">
        <w:rPr>
          <w:rFonts w:ascii="Times New Roman" w:hAnsi="Times New Roman" w:cs="Times New Roman"/>
          <w:color w:val="000000" w:themeColor="text1"/>
        </w:rPr>
        <w:t>information desk</w:t>
      </w:r>
      <w:r w:rsidRPr="00794A9C">
        <w:rPr>
          <w:rFonts w:ascii="Times New Roman" w:hAnsi="Times New Roman" w:cs="Times New Roman"/>
          <w:color w:val="000000" w:themeColor="text1"/>
        </w:rPr>
        <w:t>.</w:t>
      </w:r>
    </w:p>
    <w:p w:rsidR="00A5794A" w:rsidRPr="00794A9C" w:rsidRDefault="006300DE" w:rsidP="00A5794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794A9C">
        <w:rPr>
          <w:rFonts w:ascii="Times New Roman" w:hAnsi="Times New Roman" w:cs="Times New Roman"/>
          <w:color w:val="000000" w:themeColor="text1"/>
        </w:rPr>
        <w:t xml:space="preserve">The information is then </w:t>
      </w:r>
      <w:r w:rsidR="00704711" w:rsidRPr="00794A9C">
        <w:rPr>
          <w:rFonts w:ascii="Times New Roman" w:hAnsi="Times New Roman" w:cs="Times New Roman"/>
          <w:color w:val="000000" w:themeColor="text1"/>
        </w:rPr>
        <w:t xml:space="preserve">passed on to </w:t>
      </w:r>
      <w:r w:rsidRPr="00794A9C">
        <w:rPr>
          <w:rFonts w:ascii="Times New Roman" w:hAnsi="Times New Roman" w:cs="Times New Roman"/>
          <w:color w:val="000000" w:themeColor="text1"/>
        </w:rPr>
        <w:t xml:space="preserve">backend system, which can be used by </w:t>
      </w:r>
      <w:r w:rsidR="00704711" w:rsidRPr="00794A9C">
        <w:rPr>
          <w:rFonts w:ascii="Times New Roman" w:hAnsi="Times New Roman" w:cs="Times New Roman"/>
          <w:color w:val="000000" w:themeColor="text1"/>
        </w:rPr>
        <w:t>villa</w:t>
      </w:r>
      <w:r w:rsidRPr="00794A9C">
        <w:rPr>
          <w:rFonts w:ascii="Times New Roman" w:hAnsi="Times New Roman" w:cs="Times New Roman"/>
          <w:color w:val="000000" w:themeColor="text1"/>
        </w:rPr>
        <w:t xml:space="preserve"> to monitor bookings.</w:t>
      </w:r>
    </w:p>
    <w:p w:rsidR="00AA084E" w:rsidRPr="00794A9C" w:rsidRDefault="00AA084E" w:rsidP="00AA084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</w:p>
    <w:p w:rsidR="00AA084E" w:rsidRPr="00794A9C" w:rsidRDefault="00AA084E" w:rsidP="00AA084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</w:p>
    <w:p w:rsidR="00A44096" w:rsidRPr="00794A9C" w:rsidRDefault="00A5794A" w:rsidP="00AA084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u w:val="single"/>
        </w:rPr>
      </w:pPr>
      <w:r w:rsidRPr="00794A9C"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u w:val="single"/>
        </w:rPr>
        <w:t>TOOLS AND TECHNIQUES FOR VIL</w:t>
      </w:r>
      <w:r w:rsidR="00A44096" w:rsidRPr="00794A9C"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u w:val="single"/>
        </w:rPr>
        <w:t>L</w:t>
      </w:r>
      <w:r w:rsidRPr="00794A9C"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u w:val="single"/>
        </w:rPr>
        <w:t>A</w:t>
      </w:r>
      <w:r w:rsidR="00A44096" w:rsidRPr="00794A9C">
        <w:rPr>
          <w:rFonts w:ascii="Times New Roman" w:hAnsi="Times New Roman" w:cs="Times New Roman"/>
          <w:b/>
          <w:color w:val="138576" w:themeColor="accent6" w:themeShade="BF"/>
          <w:sz w:val="30"/>
          <w:szCs w:val="30"/>
          <w:u w:val="single"/>
        </w:rPr>
        <w:t xml:space="preserve"> MANAGEMENT SOFTWARE:</w:t>
      </w:r>
    </w:p>
    <w:p w:rsidR="00A5794A" w:rsidRPr="00794A9C" w:rsidRDefault="00A5794A" w:rsidP="00A5794A">
      <w:pPr>
        <w:pStyle w:val="ListParagraph"/>
        <w:numPr>
          <w:ilvl w:val="0"/>
          <w:numId w:val="24"/>
        </w:numPr>
        <w:shd w:val="clear" w:color="auto" w:fill="FFFFFF"/>
        <w:spacing w:after="0" w:line="300" w:lineRule="atLeast"/>
        <w:textAlignment w:val="baseline"/>
        <w:outlineLvl w:val="1"/>
        <w:rPr>
          <w:rFonts w:ascii="Times New Roman" w:hAnsi="Times New Roman" w:cs="Times New Roman"/>
          <w:color w:val="000000" w:themeColor="text1"/>
        </w:rPr>
      </w:pPr>
      <w:r w:rsidRPr="00794A9C">
        <w:rPr>
          <w:rFonts w:ascii="Times New Roman" w:hAnsi="Times New Roman" w:cs="Times New Roman"/>
          <w:color w:val="000000" w:themeColor="text1"/>
          <w:spacing w:val="8"/>
          <w:shd w:val="clear" w:color="auto" w:fill="FFFFFF"/>
        </w:rPr>
        <w:t>U</w:t>
      </w:r>
      <w:r w:rsidR="00A44096" w:rsidRPr="00794A9C">
        <w:rPr>
          <w:rFonts w:ascii="Times New Roman" w:hAnsi="Times New Roman" w:cs="Times New Roman"/>
          <w:color w:val="000000" w:themeColor="text1"/>
        </w:rPr>
        <w:t xml:space="preserve">p-to-date information from a </w:t>
      </w:r>
      <w:r w:rsidRPr="00794A9C">
        <w:rPr>
          <w:rFonts w:ascii="Times New Roman" w:hAnsi="Times New Roman" w:cs="Times New Roman"/>
          <w:color w:val="000000" w:themeColor="text1"/>
        </w:rPr>
        <w:t>villa’s</w:t>
      </w:r>
      <w:r w:rsidR="00A44096" w:rsidRPr="00794A9C">
        <w:rPr>
          <w:rFonts w:ascii="Times New Roman" w:hAnsi="Times New Roman" w:cs="Times New Roman"/>
          <w:color w:val="000000" w:themeColor="text1"/>
        </w:rPr>
        <w:t xml:space="preserve"> reservation system. </w:t>
      </w:r>
    </w:p>
    <w:p w:rsidR="00A44096" w:rsidRPr="00794A9C" w:rsidRDefault="00562006" w:rsidP="00A5794A">
      <w:pPr>
        <w:pStyle w:val="ListParagraph"/>
        <w:numPr>
          <w:ilvl w:val="0"/>
          <w:numId w:val="24"/>
        </w:numPr>
        <w:shd w:val="clear" w:color="auto" w:fill="FFFFFF"/>
        <w:spacing w:after="0" w:line="300" w:lineRule="atLeast"/>
        <w:textAlignment w:val="baseline"/>
        <w:outlineLvl w:val="1"/>
        <w:rPr>
          <w:rFonts w:ascii="Times New Roman" w:hAnsi="Times New Roman" w:cs="Times New Roman"/>
          <w:color w:val="000000" w:themeColor="text1"/>
        </w:rPr>
      </w:pPr>
      <w:r w:rsidRPr="00794A9C">
        <w:rPr>
          <w:rFonts w:ascii="Times New Roman" w:hAnsi="Times New Roman" w:cs="Times New Roman"/>
          <w:color w:val="000000" w:themeColor="text1"/>
        </w:rPr>
        <w:t>Types</w:t>
      </w:r>
      <w:r w:rsidR="00A44096" w:rsidRPr="00794A9C">
        <w:rPr>
          <w:rFonts w:ascii="Times New Roman" w:hAnsi="Times New Roman" w:cs="Times New Roman"/>
          <w:color w:val="000000" w:themeColor="text1"/>
        </w:rPr>
        <w:t xml:space="preserve"> of rooms are available, </w:t>
      </w:r>
      <w:r w:rsidRPr="00794A9C">
        <w:rPr>
          <w:rFonts w:ascii="Times New Roman" w:hAnsi="Times New Roman" w:cs="Times New Roman"/>
          <w:color w:val="000000" w:themeColor="text1"/>
        </w:rPr>
        <w:t>with</w:t>
      </w:r>
      <w:r w:rsidR="00A44096" w:rsidRPr="00794A9C">
        <w:rPr>
          <w:rFonts w:ascii="Times New Roman" w:hAnsi="Times New Roman" w:cs="Times New Roman"/>
          <w:color w:val="000000" w:themeColor="text1"/>
        </w:rPr>
        <w:t xml:space="preserve"> rates for those ro</w:t>
      </w:r>
      <w:r w:rsidR="00794A9C" w:rsidRPr="00794A9C">
        <w:rPr>
          <w:rFonts w:ascii="Times New Roman" w:hAnsi="Times New Roman" w:cs="Times New Roman"/>
          <w:color w:val="000000" w:themeColor="text1"/>
        </w:rPr>
        <w:t>oms and the available amenities</w:t>
      </w:r>
      <w:r w:rsidR="00A5794A" w:rsidRPr="00794A9C">
        <w:rPr>
          <w:rFonts w:ascii="Times New Roman" w:hAnsi="Times New Roman" w:cs="Times New Roman"/>
          <w:color w:val="000000" w:themeColor="text1"/>
        </w:rPr>
        <w:t xml:space="preserve"> </w:t>
      </w:r>
      <w:r w:rsidR="00A44096" w:rsidRPr="00794A9C">
        <w:rPr>
          <w:rFonts w:ascii="Times New Roman" w:hAnsi="Times New Roman" w:cs="Times New Roman"/>
          <w:color w:val="000000" w:themeColor="text1"/>
        </w:rPr>
        <w:t>.</w:t>
      </w:r>
    </w:p>
    <w:p w:rsidR="00562006" w:rsidRPr="00794A9C" w:rsidRDefault="00A44096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794A9C">
        <w:rPr>
          <w:rFonts w:ascii="Times New Roman" w:hAnsi="Times New Roman" w:cs="Times New Roman"/>
          <w:color w:val="000000" w:themeColor="text1"/>
          <w:spacing w:val="8"/>
          <w:shd w:val="clear" w:color="auto" w:fill="FFFFFF"/>
        </w:rPr>
        <w:t>Hotel management Software provides hotel reservation services, front desk operations, inventory management, resource distribution, sales, </w:t>
      </w:r>
      <w:r w:rsidR="00794A9C" w:rsidRPr="00794A9C">
        <w:rPr>
          <w:rFonts w:ascii="Times New Roman" w:eastAsia="Times New Roman" w:hAnsi="Times New Roman" w:cs="Times New Roman"/>
          <w:color w:val="000000" w:themeColor="text1"/>
        </w:rPr>
        <w:t xml:space="preserve">Housekeeping management and </w:t>
      </w:r>
      <w:r w:rsidRPr="00794A9C">
        <w:rPr>
          <w:rFonts w:ascii="Times New Roman" w:eastAsia="Times New Roman" w:hAnsi="Times New Roman" w:cs="Times New Roman"/>
          <w:color w:val="000000" w:themeColor="text1"/>
        </w:rPr>
        <w:t>Profile management</w:t>
      </w:r>
      <w:r w:rsidR="00562006" w:rsidRPr="00794A9C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562006" w:rsidRPr="00794A9C" w:rsidRDefault="005B0E7F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hyperlink r:id="rId11" w:anchor="feature-04-details" w:history="1">
        <w:r w:rsidR="00562006" w:rsidRPr="00794A9C">
          <w:rPr>
            <w:rFonts w:ascii="Times New Roman" w:eastAsia="Times New Roman" w:hAnsi="Times New Roman" w:cs="Times New Roman"/>
            <w:color w:val="000000" w:themeColor="text1"/>
          </w:rPr>
          <w:t>Business Analytics</w:t>
        </w:r>
      </w:hyperlink>
      <w:r w:rsidR="00562006" w:rsidRPr="00794A9C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562006" w:rsidRPr="00794A9C" w:rsidRDefault="005B0E7F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hyperlink r:id="rId12" w:anchor="feature-05-details" w:history="1">
        <w:r w:rsidR="00562006" w:rsidRPr="00794A9C">
          <w:rPr>
            <w:rFonts w:ascii="Times New Roman" w:eastAsia="Times New Roman" w:hAnsi="Times New Roman" w:cs="Times New Roman"/>
            <w:color w:val="000000" w:themeColor="text1"/>
          </w:rPr>
          <w:t>Payment Processing</w:t>
        </w:r>
      </w:hyperlink>
      <w:r w:rsidR="00562006" w:rsidRPr="00794A9C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562006" w:rsidRPr="00794A9C" w:rsidRDefault="005B0E7F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hyperlink r:id="rId13" w:anchor="feature-06-details" w:history="1">
        <w:r w:rsidR="00562006" w:rsidRPr="00794A9C">
          <w:rPr>
            <w:rFonts w:ascii="Times New Roman" w:eastAsia="Times New Roman" w:hAnsi="Times New Roman" w:cs="Times New Roman"/>
            <w:color w:val="000000" w:themeColor="text1"/>
          </w:rPr>
          <w:t>Guest Customer Relationship Management (CRM)</w:t>
        </w:r>
      </w:hyperlink>
      <w:r w:rsidR="00562006" w:rsidRPr="00794A9C">
        <w:rPr>
          <w:rFonts w:ascii="Times New Roman" w:eastAsia="Times New Roman" w:hAnsi="Times New Roman" w:cs="Times New Roman"/>
          <w:color w:val="000000" w:themeColor="text1"/>
        </w:rPr>
        <w:t xml:space="preserve">  </w:t>
      </w:r>
    </w:p>
    <w:p w:rsidR="00562006" w:rsidRPr="00794A9C" w:rsidRDefault="00562006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794A9C">
        <w:rPr>
          <w:rFonts w:ascii="Times New Roman" w:eastAsia="Times New Roman" w:hAnsi="Times New Roman" w:cs="Times New Roman"/>
          <w:color w:val="000000" w:themeColor="text1"/>
        </w:rPr>
        <w:t>R</w:t>
      </w:r>
      <w:r w:rsidR="00A44096" w:rsidRPr="00794A9C">
        <w:rPr>
          <w:rFonts w:ascii="Times New Roman" w:eastAsia="Times New Roman" w:hAnsi="Times New Roman" w:cs="Times New Roman"/>
          <w:color w:val="000000" w:themeColor="text1"/>
        </w:rPr>
        <w:t>ate management to maximize revenue through </w:t>
      </w:r>
      <w:hyperlink r:id="rId14" w:history="1">
        <w:r w:rsidR="00A44096" w:rsidRPr="00794A9C">
          <w:rPr>
            <w:rFonts w:ascii="Times New Roman" w:eastAsia="Times New Roman" w:hAnsi="Times New Roman" w:cs="Times New Roman"/>
            <w:color w:val="000000" w:themeColor="text1"/>
          </w:rPr>
          <w:t>seasonal rates</w:t>
        </w:r>
      </w:hyperlink>
    </w:p>
    <w:p w:rsidR="00562006" w:rsidRPr="00794A9C" w:rsidRDefault="00A44096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794A9C">
        <w:rPr>
          <w:rFonts w:ascii="Times New Roman" w:eastAsia="Times New Roman" w:hAnsi="Times New Roman" w:cs="Times New Roman"/>
          <w:color w:val="000000" w:themeColor="text1"/>
        </w:rPr>
        <w:t>Personalized guest, company, and travel agent profiles that can be exported into </w:t>
      </w:r>
      <w:hyperlink r:id="rId15" w:history="1">
        <w:r w:rsidRPr="00794A9C">
          <w:rPr>
            <w:rFonts w:ascii="Times New Roman" w:eastAsia="Times New Roman" w:hAnsi="Times New Roman" w:cs="Times New Roman"/>
            <w:color w:val="000000" w:themeColor="text1"/>
          </w:rPr>
          <w:t>marketing</w:t>
        </w:r>
      </w:hyperlink>
      <w:r w:rsidRPr="00794A9C">
        <w:rPr>
          <w:rFonts w:ascii="Times New Roman" w:eastAsia="Times New Roman" w:hAnsi="Times New Roman" w:cs="Times New Roman"/>
          <w:color w:val="000000" w:themeColor="text1"/>
        </w:rPr>
        <w:t> campaigns</w:t>
      </w:r>
    </w:p>
    <w:p w:rsidR="00A44096" w:rsidRPr="00794A9C" w:rsidRDefault="00A44096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794A9C">
        <w:rPr>
          <w:rFonts w:ascii="Times New Roman" w:eastAsia="Times New Roman" w:hAnsi="Times New Roman" w:cs="Times New Roman"/>
          <w:color w:val="000000" w:themeColor="text1"/>
        </w:rPr>
        <w:t>PCI-compliant payment provider</w:t>
      </w:r>
      <w:r w:rsidRPr="00794A9C">
        <w:rPr>
          <w:rFonts w:ascii="Times New Roman" w:hAnsi="Times New Roman" w:cs="Times New Roman"/>
          <w:color w:val="000000" w:themeColor="text1"/>
          <w:spacing w:val="8"/>
          <w:shd w:val="clear" w:color="auto" w:fill="FFFFFF"/>
        </w:rPr>
        <w:t xml:space="preserve"> and information sharing capabilities across multiple platforms.</w:t>
      </w:r>
    </w:p>
    <w:p w:rsidR="00A44096" w:rsidRPr="00A44096" w:rsidRDefault="00FC7788" w:rsidP="00A44096">
      <w:pPr>
        <w:shd w:val="clear" w:color="auto" w:fill="FFFFFF"/>
        <w:spacing w:after="0" w:line="285" w:lineRule="atLeast"/>
        <w:textAlignment w:val="baseline"/>
        <w:rPr>
          <w:rFonts w:ascii="Calibri" w:eastAsia="Times New Roman" w:hAnsi="Calibri" w:cs="Calibri"/>
          <w:b/>
          <w:color w:val="138576" w:themeColor="accent6" w:themeShade="BF"/>
          <w:sz w:val="32"/>
          <w:szCs w:val="20"/>
          <w:u w:val="single"/>
        </w:rPr>
      </w:pPr>
      <w:r w:rsidRPr="00A44096">
        <w:rPr>
          <w:rFonts w:ascii="Calibri" w:eastAsia="Times New Roman" w:hAnsi="Calibri" w:cs="Calibri"/>
          <w:b/>
          <w:color w:val="138576" w:themeColor="accent6" w:themeShade="BF"/>
          <w:sz w:val="32"/>
          <w:szCs w:val="20"/>
          <w:u w:val="single"/>
        </w:rPr>
        <w:t>REFERENCES:</w:t>
      </w:r>
    </w:p>
    <w:p w:rsidR="00A5794A" w:rsidRDefault="005D79E0" w:rsidP="00A5794A">
      <w:pPr>
        <w:rPr>
          <w:b/>
          <w:i/>
          <w:color w:val="AF0F5A" w:themeColor="accent2" w:themeShade="BF"/>
          <w:u w:val="single"/>
        </w:rPr>
      </w:pPr>
      <w:r>
        <w:rPr>
          <w:b/>
          <w:i/>
          <w:color w:val="AF0F5A" w:themeColor="accent2" w:themeShade="BF"/>
          <w:u w:val="single"/>
        </w:rPr>
        <w:t>BOOKS RE</w:t>
      </w:r>
      <w:r w:rsidR="00A5794A">
        <w:rPr>
          <w:b/>
          <w:i/>
          <w:color w:val="AF0F5A" w:themeColor="accent2" w:themeShade="BF"/>
          <w:u w:val="single"/>
        </w:rPr>
        <w:t>L</w:t>
      </w:r>
      <w:r>
        <w:rPr>
          <w:b/>
          <w:i/>
          <w:color w:val="AF0F5A" w:themeColor="accent2" w:themeShade="BF"/>
          <w:u w:val="single"/>
        </w:rPr>
        <w:t>ATED TO THE HOTEL MANAGEMENT:</w:t>
      </w:r>
    </w:p>
    <w:p w:rsidR="00A5794A" w:rsidRPr="00A5794A" w:rsidRDefault="00A5794A" w:rsidP="00A5794A">
      <w:pPr>
        <w:pStyle w:val="ListParagraph"/>
        <w:numPr>
          <w:ilvl w:val="0"/>
          <w:numId w:val="28"/>
        </w:numPr>
        <w:rPr>
          <w:b/>
          <w:i/>
          <w:color w:val="AF0F5A" w:themeColor="accent2" w:themeShade="BF"/>
          <w:u w:val="single"/>
        </w:rPr>
      </w:pPr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>Without Reservations: How a Family Root Beer Stand Grew into a Global Hotel Company</w:t>
      </w:r>
    </w:p>
    <w:p w:rsidR="00A5794A" w:rsidRPr="00A5794A" w:rsidRDefault="00A5794A" w:rsidP="00A5794A">
      <w:pPr>
        <w:rPr>
          <w:rFonts w:ascii="Segoe Script" w:hAnsi="Segoe Script"/>
          <w:b/>
          <w:color w:val="00505C" w:themeColor="accent1" w:themeShade="80"/>
          <w:sz w:val="16"/>
          <w:szCs w:val="16"/>
        </w:rPr>
      </w:pPr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>Written by J.W. “Bill” Marriott, Jr</w:t>
      </w:r>
    </w:p>
    <w:p w:rsidR="00A5794A" w:rsidRPr="00A5794A" w:rsidRDefault="00A5794A" w:rsidP="00A5794A">
      <w:pPr>
        <w:pStyle w:val="ListParagraph"/>
        <w:numPr>
          <w:ilvl w:val="0"/>
          <w:numId w:val="27"/>
        </w:numPr>
        <w:rPr>
          <w:rFonts w:ascii="Segoe Script" w:hAnsi="Segoe Script"/>
          <w:b/>
          <w:color w:val="00505C" w:themeColor="accent1" w:themeShade="80"/>
          <w:sz w:val="16"/>
          <w:szCs w:val="16"/>
        </w:rPr>
      </w:pPr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>BE OUR GUEST: PERFECTING THE ART OF CUSTOMER SERVICE</w:t>
      </w:r>
    </w:p>
    <w:p w:rsidR="00A5794A" w:rsidRPr="00A5794A" w:rsidRDefault="00A5794A" w:rsidP="00A5794A">
      <w:pPr>
        <w:rPr>
          <w:rFonts w:ascii="Segoe Script" w:hAnsi="Segoe Script"/>
          <w:b/>
          <w:color w:val="00505C" w:themeColor="accent1" w:themeShade="80"/>
          <w:sz w:val="16"/>
          <w:szCs w:val="16"/>
        </w:rPr>
      </w:pPr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>WRITTEN BY THE DISNEY INSTITUTE AND THEODORE KINNI</w:t>
      </w:r>
    </w:p>
    <w:p w:rsidR="00A44096" w:rsidRPr="00A5794A" w:rsidRDefault="005B0E7F" w:rsidP="00A5794A">
      <w:pPr>
        <w:pStyle w:val="ListParagraph"/>
        <w:numPr>
          <w:ilvl w:val="0"/>
          <w:numId w:val="27"/>
        </w:numPr>
        <w:shd w:val="clear" w:color="auto" w:fill="FFFFFF"/>
        <w:spacing w:after="0" w:line="285" w:lineRule="atLeast"/>
        <w:textAlignment w:val="baseline"/>
        <w:rPr>
          <w:rFonts w:ascii="Segoe Script" w:eastAsia="Times New Roman" w:hAnsi="Segoe Script" w:cs="Arial"/>
          <w:b/>
          <w:color w:val="00505C" w:themeColor="accent1" w:themeShade="80"/>
          <w:sz w:val="16"/>
          <w:szCs w:val="16"/>
        </w:rPr>
      </w:pPr>
      <w:hyperlink r:id="rId16" w:history="1">
        <w:r w:rsidR="00A44096" w:rsidRPr="00A5794A">
          <w:rPr>
            <w:rFonts w:ascii="Segoe Script" w:eastAsia="Times New Roman" w:hAnsi="Segoe Script" w:cs="Arial"/>
            <w:b/>
            <w:color w:val="00505C" w:themeColor="accent1" w:themeShade="80"/>
            <w:sz w:val="16"/>
            <w:szCs w:val="16"/>
            <w:bdr w:val="none" w:sz="0" w:space="0" w:color="auto" w:frame="1"/>
          </w:rPr>
          <w:t>Guest Tracker: Reservation Software for Hotels, Motels, B&amp;B's, and Resorts</w:t>
        </w:r>
      </w:hyperlink>
    </w:p>
    <w:p w:rsidR="00E626E7" w:rsidRPr="00A5794A" w:rsidRDefault="00A44096" w:rsidP="00A44096">
      <w:pPr>
        <w:rPr>
          <w:rStyle w:val="Hyperlink"/>
          <w:rFonts w:ascii="Segoe Script" w:hAnsi="Segoe Script" w:cs="Arial"/>
          <w:b/>
          <w:i/>
          <w:iCs/>
          <w:color w:val="00505C" w:themeColor="accent1" w:themeShade="80"/>
          <w:sz w:val="16"/>
          <w:szCs w:val="16"/>
          <w:u w:val="none"/>
          <w:shd w:val="clear" w:color="auto" w:fill="FFFFFF"/>
        </w:rPr>
      </w:pPr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 xml:space="preserve">Article by </w:t>
      </w:r>
      <w:hyperlink r:id="rId17" w:tooltip="Posts by Dan Taylor" w:history="1">
        <w:r w:rsidRPr="00A5794A">
          <w:rPr>
            <w:rStyle w:val="Hyperlink"/>
            <w:rFonts w:ascii="Segoe Script" w:hAnsi="Segoe Script" w:cs="Arial"/>
            <w:b/>
            <w:i/>
            <w:iCs/>
            <w:color w:val="00505C" w:themeColor="accent1" w:themeShade="80"/>
            <w:sz w:val="16"/>
            <w:szCs w:val="16"/>
            <w:u w:val="none"/>
            <w:shd w:val="clear" w:color="auto" w:fill="FFFFFF"/>
          </w:rPr>
          <w:t>Dan Taylor</w:t>
        </w:r>
      </w:hyperlink>
      <w:r w:rsidRPr="00A5794A">
        <w:rPr>
          <w:rFonts w:ascii="Segoe Script" w:hAnsi="Segoe Script" w:cs="Arial"/>
          <w:b/>
          <w:i/>
          <w:iCs/>
          <w:color w:val="00505C" w:themeColor="accent1" w:themeShade="80"/>
          <w:sz w:val="16"/>
          <w:szCs w:val="16"/>
          <w:shd w:val="clear" w:color="auto" w:fill="FFFFFF"/>
        </w:rPr>
        <w:t> in </w:t>
      </w:r>
      <w:hyperlink r:id="rId18" w:history="1">
        <w:r w:rsidRPr="00A5794A">
          <w:rPr>
            <w:rStyle w:val="Hyperlink"/>
            <w:rFonts w:ascii="Segoe Script" w:hAnsi="Segoe Script" w:cs="Arial"/>
            <w:b/>
            <w:i/>
            <w:iCs/>
            <w:color w:val="00505C" w:themeColor="accent1" w:themeShade="80"/>
            <w:sz w:val="16"/>
            <w:szCs w:val="16"/>
            <w:u w:val="none"/>
            <w:shd w:val="clear" w:color="auto" w:fill="FFFFFF"/>
          </w:rPr>
          <w:t>Hospitality Property Management</w:t>
        </w:r>
      </w:hyperlink>
    </w:p>
    <w:p w:rsidR="00A5794A" w:rsidRDefault="00A5794A" w:rsidP="00A5794A"/>
    <w:p w:rsidR="00A5794A" w:rsidRDefault="005D79E0" w:rsidP="00A5794A">
      <w:r>
        <w:rPr>
          <w:b/>
          <w:color w:val="C00000"/>
          <w:u w:val="single"/>
        </w:rPr>
        <w:t>LINK :</w:t>
      </w:r>
      <w:r w:rsidRPr="005D79E0">
        <w:rPr>
          <w:b/>
          <w:color w:val="C00000"/>
        </w:rPr>
        <w:t xml:space="preserve"> </w:t>
      </w:r>
      <w:r w:rsidRPr="005D79E0">
        <w:rPr>
          <w:color w:val="F272AE" w:themeColor="accent2" w:themeTint="99"/>
        </w:rPr>
        <w:t xml:space="preserve"> </w:t>
      </w:r>
      <w:r w:rsidR="00A5794A" w:rsidRPr="00A5794A">
        <w:rPr>
          <w:color w:val="F272AE" w:themeColor="accent2" w:themeTint="99"/>
          <w:u w:val="single"/>
        </w:rPr>
        <w:t>https://www.siteminder.com/r/trends-advice/hotel-management/10-books-hotel-manager-read/</w:t>
      </w:r>
    </w:p>
    <w:p w:rsidR="00E626E7" w:rsidRPr="00E626E7" w:rsidRDefault="00A5794A" w:rsidP="00E626E7">
      <w:r>
        <w:t xml:space="preserve"> </w:t>
      </w:r>
    </w:p>
    <w:p w:rsidR="00A864D6" w:rsidRDefault="00E626E7" w:rsidP="00FB75A7">
      <w:pPr>
        <w:jc w:val="center"/>
        <w:rPr>
          <w:rFonts w:ascii="Calibri" w:hAnsi="Calibri" w:cstheme="minorHAnsi"/>
          <w:b/>
          <w:color w:val="007789" w:themeColor="accent1" w:themeShade="BF"/>
          <w:sz w:val="30"/>
          <w:szCs w:val="30"/>
          <w:u w:val="single"/>
        </w:rPr>
      </w:pPr>
      <w:r>
        <w:t xml:space="preserve"> </w:t>
      </w:r>
      <w:r w:rsidRPr="00E626E7">
        <w:rPr>
          <w:rFonts w:ascii="Calibri" w:hAnsi="Calibri" w:cstheme="minorHAnsi"/>
          <w:b/>
          <w:color w:val="007789" w:themeColor="accent1" w:themeShade="BF"/>
          <w:sz w:val="30"/>
          <w:szCs w:val="30"/>
          <w:u w:val="single"/>
        </w:rPr>
        <w:t>IMPORTANT NAMES IN THE F</w:t>
      </w:r>
      <w:r w:rsidR="00EA5ABE">
        <w:rPr>
          <w:rFonts w:ascii="Calibri" w:hAnsi="Calibri" w:cstheme="minorHAnsi"/>
          <w:b/>
          <w:color w:val="007789" w:themeColor="accent1" w:themeShade="BF"/>
          <w:sz w:val="30"/>
          <w:szCs w:val="30"/>
          <w:u w:val="single"/>
        </w:rPr>
        <w:t>IELD</w:t>
      </w:r>
    </w:p>
    <w:p w:rsidR="00FB75A7" w:rsidRPr="00FB75A7" w:rsidRDefault="00FB75A7" w:rsidP="00FB75A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0"/>
          <w:szCs w:val="30"/>
        </w:rPr>
      </w:pPr>
      <w:r w:rsidRPr="00FB75A7">
        <w:rPr>
          <w:rFonts w:ascii="Times New Roman" w:hAnsi="Times New Roman" w:cs="Times New Roman"/>
          <w:sz w:val="30"/>
          <w:szCs w:val="30"/>
        </w:rPr>
        <w:t>Admin login</w:t>
      </w:r>
    </w:p>
    <w:p w:rsidR="00FB75A7" w:rsidRPr="00FB75A7" w:rsidRDefault="00FB75A7" w:rsidP="00FB75A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0"/>
          <w:szCs w:val="30"/>
        </w:rPr>
      </w:pPr>
      <w:r w:rsidRPr="00FB75A7">
        <w:rPr>
          <w:rFonts w:ascii="Times New Roman" w:hAnsi="Times New Roman" w:cs="Times New Roman"/>
          <w:sz w:val="30"/>
          <w:szCs w:val="30"/>
        </w:rPr>
        <w:t xml:space="preserve">Management </w:t>
      </w:r>
      <w:r>
        <w:rPr>
          <w:rFonts w:ascii="Times New Roman" w:hAnsi="Times New Roman" w:cs="Times New Roman"/>
          <w:sz w:val="30"/>
          <w:szCs w:val="30"/>
        </w:rPr>
        <w:t>information</w:t>
      </w:r>
    </w:p>
    <w:p w:rsidR="00FB75A7" w:rsidRPr="00FB75A7" w:rsidRDefault="00FB75A7" w:rsidP="00FB75A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0"/>
          <w:szCs w:val="30"/>
        </w:rPr>
      </w:pPr>
      <w:r w:rsidRPr="00FB75A7">
        <w:rPr>
          <w:rFonts w:ascii="Times New Roman" w:hAnsi="Times New Roman" w:cs="Times New Roman"/>
          <w:sz w:val="30"/>
          <w:szCs w:val="30"/>
        </w:rPr>
        <w:t>Hotel reservations</w:t>
      </w:r>
    </w:p>
    <w:p w:rsidR="00FB75A7" w:rsidRPr="00FB75A7" w:rsidRDefault="00FB75A7" w:rsidP="00FB75A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0"/>
          <w:szCs w:val="30"/>
        </w:rPr>
      </w:pPr>
      <w:r w:rsidRPr="00FB75A7">
        <w:rPr>
          <w:rFonts w:ascii="Times New Roman" w:hAnsi="Times New Roman" w:cs="Times New Roman"/>
          <w:sz w:val="30"/>
          <w:szCs w:val="30"/>
        </w:rPr>
        <w:t>Hotel booking</w:t>
      </w:r>
    </w:p>
    <w:p w:rsidR="00FB75A7" w:rsidRPr="00FB75A7" w:rsidRDefault="00FB75A7" w:rsidP="00FB75A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0"/>
          <w:szCs w:val="30"/>
        </w:rPr>
      </w:pPr>
      <w:r w:rsidRPr="00FB75A7">
        <w:rPr>
          <w:rFonts w:ascii="Times New Roman" w:hAnsi="Times New Roman" w:cs="Times New Roman"/>
          <w:sz w:val="30"/>
          <w:szCs w:val="30"/>
        </w:rPr>
        <w:t>Order meal</w:t>
      </w:r>
    </w:p>
    <w:p w:rsidR="00FB75A7" w:rsidRPr="00FB75A7" w:rsidRDefault="00FB75A7" w:rsidP="00FB75A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0"/>
          <w:szCs w:val="30"/>
        </w:rPr>
      </w:pPr>
      <w:r w:rsidRPr="00FB75A7">
        <w:rPr>
          <w:rFonts w:ascii="Times New Roman" w:hAnsi="Times New Roman" w:cs="Times New Roman"/>
          <w:sz w:val="30"/>
          <w:szCs w:val="30"/>
        </w:rPr>
        <w:t>Bill calculation</w:t>
      </w:r>
    </w:p>
    <w:p w:rsidR="00FB75A7" w:rsidRPr="00FB75A7" w:rsidRDefault="00FB75A7" w:rsidP="00FB75A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0"/>
          <w:szCs w:val="30"/>
        </w:rPr>
      </w:pPr>
      <w:r w:rsidRPr="00FB75A7">
        <w:rPr>
          <w:rFonts w:ascii="Times New Roman" w:hAnsi="Times New Roman" w:cs="Times New Roman"/>
          <w:sz w:val="30"/>
          <w:szCs w:val="30"/>
        </w:rPr>
        <w:t>Logout pa</w:t>
      </w:r>
      <w:bookmarkStart w:id="5" w:name="_GoBack"/>
      <w:bookmarkEnd w:id="5"/>
      <w:r w:rsidRPr="00FB75A7">
        <w:rPr>
          <w:rFonts w:ascii="Times New Roman" w:hAnsi="Times New Roman" w:cs="Times New Roman"/>
          <w:sz w:val="30"/>
          <w:szCs w:val="30"/>
        </w:rPr>
        <w:t>ge</w:t>
      </w:r>
    </w:p>
    <w:sectPr w:rsidR="00FB75A7" w:rsidRPr="00FB75A7">
      <w:footerReference w:type="default" r:id="rId1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0E7F" w:rsidRDefault="005B0E7F" w:rsidP="00C6554A">
      <w:pPr>
        <w:spacing w:before="0" w:after="0" w:line="240" w:lineRule="auto"/>
      </w:pPr>
      <w:r>
        <w:separator/>
      </w:r>
    </w:p>
  </w:endnote>
  <w:endnote w:type="continuationSeparator" w:id="0">
    <w:p w:rsidR="005B0E7F" w:rsidRDefault="005B0E7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4D6" w:rsidRDefault="00A864D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FC7788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0E7F" w:rsidRDefault="005B0E7F" w:rsidP="00C6554A">
      <w:pPr>
        <w:spacing w:before="0" w:after="0" w:line="240" w:lineRule="auto"/>
      </w:pPr>
      <w:r>
        <w:separator/>
      </w:r>
    </w:p>
  </w:footnote>
  <w:footnote w:type="continuationSeparator" w:id="0">
    <w:p w:rsidR="005B0E7F" w:rsidRDefault="005B0E7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B7E21FB"/>
    <w:multiLevelType w:val="hybridMultilevel"/>
    <w:tmpl w:val="C47A17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BAF679A"/>
    <w:multiLevelType w:val="hybridMultilevel"/>
    <w:tmpl w:val="7F74EF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2A73C59"/>
    <w:multiLevelType w:val="multilevel"/>
    <w:tmpl w:val="544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B06126"/>
    <w:multiLevelType w:val="hybridMultilevel"/>
    <w:tmpl w:val="7FC893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5C2834"/>
    <w:multiLevelType w:val="multilevel"/>
    <w:tmpl w:val="544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5F17EA"/>
    <w:multiLevelType w:val="hybridMultilevel"/>
    <w:tmpl w:val="4552B1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591854"/>
    <w:multiLevelType w:val="hybridMultilevel"/>
    <w:tmpl w:val="FE7A2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6A732D"/>
    <w:multiLevelType w:val="multilevel"/>
    <w:tmpl w:val="544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7E6C71"/>
    <w:multiLevelType w:val="multilevel"/>
    <w:tmpl w:val="544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2C02E5"/>
    <w:multiLevelType w:val="hybridMultilevel"/>
    <w:tmpl w:val="4E50E6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091B1D"/>
    <w:multiLevelType w:val="hybridMultilevel"/>
    <w:tmpl w:val="FF8658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695C4A"/>
    <w:multiLevelType w:val="multilevel"/>
    <w:tmpl w:val="544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970E09"/>
    <w:multiLevelType w:val="hybridMultilevel"/>
    <w:tmpl w:val="3FCA8F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B623DC2"/>
    <w:multiLevelType w:val="hybridMultilevel"/>
    <w:tmpl w:val="18E2E0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BD74FE"/>
    <w:multiLevelType w:val="hybridMultilevel"/>
    <w:tmpl w:val="57467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5D376C"/>
    <w:multiLevelType w:val="hybridMultilevel"/>
    <w:tmpl w:val="D6EA54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271294"/>
    <w:multiLevelType w:val="multilevel"/>
    <w:tmpl w:val="E092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B114B5"/>
    <w:multiLevelType w:val="hybridMultilevel"/>
    <w:tmpl w:val="EB2226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D713EE"/>
    <w:multiLevelType w:val="hybridMultilevel"/>
    <w:tmpl w:val="7466FB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6C07AF6"/>
    <w:multiLevelType w:val="hybridMultilevel"/>
    <w:tmpl w:val="CBF063D8"/>
    <w:lvl w:ilvl="0" w:tplc="D740655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505C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5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2"/>
  </w:num>
  <w:num w:numId="18">
    <w:abstractNumId w:val="17"/>
  </w:num>
  <w:num w:numId="19">
    <w:abstractNumId w:val="30"/>
  </w:num>
  <w:num w:numId="20">
    <w:abstractNumId w:val="27"/>
  </w:num>
  <w:num w:numId="21">
    <w:abstractNumId w:val="26"/>
  </w:num>
  <w:num w:numId="22">
    <w:abstractNumId w:val="28"/>
  </w:num>
  <w:num w:numId="23">
    <w:abstractNumId w:val="19"/>
  </w:num>
  <w:num w:numId="24">
    <w:abstractNumId w:val="29"/>
  </w:num>
  <w:num w:numId="25">
    <w:abstractNumId w:val="11"/>
  </w:num>
  <w:num w:numId="26">
    <w:abstractNumId w:val="18"/>
  </w:num>
  <w:num w:numId="27">
    <w:abstractNumId w:val="22"/>
  </w:num>
  <w:num w:numId="28">
    <w:abstractNumId w:val="32"/>
  </w:num>
  <w:num w:numId="29">
    <w:abstractNumId w:val="31"/>
  </w:num>
  <w:num w:numId="30">
    <w:abstractNumId w:val="24"/>
  </w:num>
  <w:num w:numId="31">
    <w:abstractNumId w:val="14"/>
  </w:num>
  <w:num w:numId="32">
    <w:abstractNumId w:val="23"/>
  </w:num>
  <w:num w:numId="33">
    <w:abstractNumId w:val="20"/>
  </w:num>
  <w:num w:numId="34">
    <w:abstractNumId w:val="16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00E"/>
    <w:rsid w:val="00046B28"/>
    <w:rsid w:val="00075940"/>
    <w:rsid w:val="00153B14"/>
    <w:rsid w:val="001D74E7"/>
    <w:rsid w:val="002554CD"/>
    <w:rsid w:val="00293B83"/>
    <w:rsid w:val="002B4294"/>
    <w:rsid w:val="002C73F8"/>
    <w:rsid w:val="0031500E"/>
    <w:rsid w:val="00333D0D"/>
    <w:rsid w:val="00337059"/>
    <w:rsid w:val="003E02B4"/>
    <w:rsid w:val="004C049F"/>
    <w:rsid w:val="005000E2"/>
    <w:rsid w:val="00562006"/>
    <w:rsid w:val="005709EF"/>
    <w:rsid w:val="005B0E7F"/>
    <w:rsid w:val="005D79E0"/>
    <w:rsid w:val="006300DE"/>
    <w:rsid w:val="006A3CE7"/>
    <w:rsid w:val="006B79DD"/>
    <w:rsid w:val="00704711"/>
    <w:rsid w:val="00794A9C"/>
    <w:rsid w:val="008C10EA"/>
    <w:rsid w:val="008D6411"/>
    <w:rsid w:val="00932E00"/>
    <w:rsid w:val="00970DCB"/>
    <w:rsid w:val="00A3026C"/>
    <w:rsid w:val="00A44096"/>
    <w:rsid w:val="00A5794A"/>
    <w:rsid w:val="00A864D6"/>
    <w:rsid w:val="00AA084E"/>
    <w:rsid w:val="00AC2EA0"/>
    <w:rsid w:val="00BF19C4"/>
    <w:rsid w:val="00C01E5D"/>
    <w:rsid w:val="00C6554A"/>
    <w:rsid w:val="00CE63EE"/>
    <w:rsid w:val="00E626E7"/>
    <w:rsid w:val="00E85647"/>
    <w:rsid w:val="00EA5ABE"/>
    <w:rsid w:val="00ED4706"/>
    <w:rsid w:val="00ED7C44"/>
    <w:rsid w:val="00FB75A7"/>
    <w:rsid w:val="00FC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F0BF9"/>
  <w15:docId w15:val="{61388E57-E2C0-4698-A62E-3BB4C2008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150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300DE"/>
    <w:pPr>
      <w:spacing w:before="0" w:after="160" w:line="259" w:lineRule="auto"/>
      <w:ind w:left="720"/>
      <w:contextualSpacing/>
    </w:pPr>
    <w:rPr>
      <w:color w:val="auto"/>
    </w:rPr>
  </w:style>
  <w:style w:type="paragraph" w:styleId="NormalWeb">
    <w:name w:val="Normal (Web)"/>
    <w:basedOn w:val="Normal"/>
    <w:uiPriority w:val="99"/>
    <w:unhideWhenUsed/>
    <w:rsid w:val="00A44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06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loudbeds.com/?utm_source=google&amp;utm_medium=cpc&amp;utm_campaign=hotel&amp;utm_term=hotel%20management%20system&amp;utm_content=262551612957&amp;gclid=CjwKCAjw-8nbBRBnEiwAqWt1zTijpq0zQqo0NdfpIx1sK8WrwUBTU5ohWi8G3oLwixRPIM9C3BULSxoCs2kQAvD_BwE" TargetMode="External"/><Relationship Id="rId18" Type="http://schemas.openxmlformats.org/officeDocument/2006/relationships/hyperlink" Target="https://blog.capterra.com/articles/hotel-management/hospitality-property-management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www.cloudbeds.com/?utm_source=google&amp;utm_medium=cpc&amp;utm_campaign=hotel&amp;utm_term=hotel%20management%20system&amp;utm_content=262551612957&amp;gclid=CjwKCAjw-8nbBRBnEiwAqWt1zTijpq0zQqo0NdfpIx1sK8WrwUBTU5ohWi8G3oLwixRPIM9C3BULSxoCs2kQAvD_BwE" TargetMode="External"/><Relationship Id="rId17" Type="http://schemas.openxmlformats.org/officeDocument/2006/relationships/hyperlink" Target="https://blog.capterra.com/author/dtaylor/" TargetMode="External"/><Relationship Id="rId2" Type="http://schemas.openxmlformats.org/officeDocument/2006/relationships/styles" Target="styles.xml"/><Relationship Id="rId16" Type="http://schemas.openxmlformats.org/officeDocument/2006/relationships/hyperlink" Target="http://guesttracker.com/index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loudbeds.com/?utm_source=google&amp;utm_medium=cpc&amp;utm_campaign=hotel&amp;utm_term=hotel%20management%20system&amp;utm_content=262551612957&amp;gclid=CjwKCAjw-8nbBRBnEiwAqWt1zTijpq0zQqo0NdfpIx1sK8WrwUBTU5ohWi8G3oLwixRPIM9C3BULSxoCs2kQAvD_BwE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log.capterra.com/independent-hotel-marketing-how-to-dominate-online-in-2016/" TargetMode="Externa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commons.wikimedia.org/wiki/File:Hotel_Bristol_w_Warszawie.JPG" TargetMode="External"/><Relationship Id="rId14" Type="http://schemas.openxmlformats.org/officeDocument/2006/relationships/hyperlink" Target="https://blog.capterra.com/ways-to-make-standout-spring-break-hotel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za%20Ansari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39</TotalTime>
  <Pages>4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Aliza Ansari</dc:creator>
  <cp:lastModifiedBy>Musfira Zia</cp:lastModifiedBy>
  <cp:revision>11</cp:revision>
  <dcterms:created xsi:type="dcterms:W3CDTF">2018-08-20T17:46:00Z</dcterms:created>
  <dcterms:modified xsi:type="dcterms:W3CDTF">2018-09-06T10:56:00Z</dcterms:modified>
</cp:coreProperties>
</file>